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B0A24B" w14:textId="77777777" w:rsidR="00A2034A" w:rsidRDefault="003166E7" w:rsidP="002841C2">
      <w:pPr>
        <w:rPr>
          <w:rFonts w:eastAsiaTheme="minorHAnsi"/>
          <w:lang w:eastAsia="zh-CN"/>
        </w:rPr>
      </w:pPr>
      <w:r>
        <w:rPr>
          <w:rFonts w:eastAsiaTheme="minorHAnsi"/>
          <w:lang w:eastAsia="zh-CN"/>
        </w:rPr>
        <w:t xml:space="preserve">I finished all the tasks. Firstly, I implement light calibration. Secondly, I implement </w:t>
      </w:r>
      <w:proofErr w:type="spellStart"/>
      <w:r>
        <w:rPr>
          <w:rFonts w:eastAsiaTheme="minorHAnsi"/>
          <w:lang w:eastAsia="zh-CN"/>
        </w:rPr>
        <w:t>NormalMap</w:t>
      </w:r>
      <w:proofErr w:type="spellEnd"/>
      <w:r>
        <w:rPr>
          <w:rFonts w:eastAsiaTheme="minorHAnsi"/>
          <w:lang w:eastAsia="zh-CN"/>
        </w:rPr>
        <w:t xml:space="preserve">. Then I used </w:t>
      </w:r>
      <w:proofErr w:type="spellStart"/>
      <w:r>
        <w:rPr>
          <w:rFonts w:eastAsiaTheme="minorHAnsi"/>
          <w:lang w:eastAsia="zh-CN"/>
        </w:rPr>
        <w:t>NormalMap</w:t>
      </w:r>
      <w:proofErr w:type="spellEnd"/>
      <w:r>
        <w:rPr>
          <w:rFonts w:eastAsiaTheme="minorHAnsi"/>
          <w:lang w:eastAsia="zh-CN"/>
        </w:rPr>
        <w:t xml:space="preserve"> to get albedo. Finally, I used the </w:t>
      </w:r>
      <w:proofErr w:type="spellStart"/>
      <w:r>
        <w:rPr>
          <w:rFonts w:eastAsiaTheme="minorHAnsi"/>
          <w:lang w:eastAsia="zh-CN"/>
        </w:rPr>
        <w:t>NormalMap</w:t>
      </w:r>
      <w:proofErr w:type="spellEnd"/>
      <w:r>
        <w:rPr>
          <w:rFonts w:eastAsiaTheme="minorHAnsi"/>
          <w:lang w:eastAsia="zh-CN"/>
        </w:rPr>
        <w:t xml:space="preserve"> to fill the </w:t>
      </w:r>
      <w:proofErr w:type="spellStart"/>
      <w:r>
        <w:rPr>
          <w:rFonts w:eastAsiaTheme="minorHAnsi"/>
          <w:lang w:eastAsia="zh-CN"/>
        </w:rPr>
        <w:t>sparsedMetrc</w:t>
      </w:r>
      <w:proofErr w:type="spellEnd"/>
      <w:r>
        <w:rPr>
          <w:rFonts w:eastAsiaTheme="minorHAnsi"/>
          <w:lang w:eastAsia="zh-CN"/>
        </w:rPr>
        <w:t xml:space="preserve"> and get </w:t>
      </w:r>
      <w:proofErr w:type="spellStart"/>
      <w:r>
        <w:rPr>
          <w:rFonts w:eastAsiaTheme="minorHAnsi"/>
          <w:lang w:eastAsia="zh-CN"/>
        </w:rPr>
        <w:t>depthX</w:t>
      </w:r>
      <w:proofErr w:type="spellEnd"/>
      <w:r>
        <w:rPr>
          <w:rFonts w:eastAsiaTheme="minorHAnsi"/>
          <w:lang w:eastAsia="zh-CN"/>
        </w:rPr>
        <w:t xml:space="preserve">, </w:t>
      </w:r>
      <w:proofErr w:type="spellStart"/>
      <w:r>
        <w:rPr>
          <w:rFonts w:eastAsiaTheme="minorHAnsi"/>
          <w:lang w:eastAsia="zh-CN"/>
        </w:rPr>
        <w:t>depthY</w:t>
      </w:r>
      <w:proofErr w:type="spellEnd"/>
      <w:r>
        <w:rPr>
          <w:rFonts w:eastAsiaTheme="minorHAnsi"/>
          <w:lang w:eastAsia="zh-CN"/>
        </w:rPr>
        <w:t xml:space="preserve"> and depth. Here are the pictures come out below:</w:t>
      </w:r>
      <w:bookmarkStart w:id="0" w:name="_GoBack"/>
      <w:bookmarkEnd w:id="0"/>
    </w:p>
    <w:p w14:paraId="024EDB5C" w14:textId="77777777" w:rsidR="002841C2" w:rsidRPr="002841C2" w:rsidRDefault="002841C2" w:rsidP="002841C2">
      <w:pPr>
        <w:rPr>
          <w:rFonts w:eastAsiaTheme="minorHAnsi"/>
          <w:lang w:val="en-CA" w:eastAsia="zh-CN"/>
        </w:rPr>
      </w:pPr>
      <w:r>
        <w:rPr>
          <w:rFonts w:eastAsiaTheme="minorHAnsi" w:hint="eastAsia"/>
          <w:lang w:eastAsia="zh-CN"/>
        </w:rPr>
        <w:t>li</w:t>
      </w:r>
      <w:proofErr w:type="spellStart"/>
      <w:r>
        <w:rPr>
          <w:rFonts w:eastAsiaTheme="minorHAnsi"/>
          <w:lang w:val="en-CA" w:eastAsia="zh-CN"/>
        </w:rPr>
        <w:t>ght</w:t>
      </w:r>
      <w:proofErr w:type="spellEnd"/>
      <w:r>
        <w:rPr>
          <w:rFonts w:eastAsiaTheme="minorHAnsi"/>
          <w:lang w:val="en-CA" w:eastAsia="zh-CN"/>
        </w:rPr>
        <w:t xml:space="preserve"> calibration:</w:t>
      </w:r>
    </w:p>
    <w:p w14:paraId="2642102C" w14:textId="77777777" w:rsidR="002841C2" w:rsidRDefault="002841C2" w:rsidP="002841C2">
      <w:r>
        <w:t>[0.50350821, 0.47203898, 0.72364259;</w:t>
      </w:r>
    </w:p>
    <w:p w14:paraId="4F7320DB" w14:textId="77777777" w:rsidR="002841C2" w:rsidRDefault="002841C2" w:rsidP="002841C2">
      <w:r>
        <w:t xml:space="preserve"> 0.25142819, 0.1508569, 0.9560473;</w:t>
      </w:r>
    </w:p>
    <w:p w14:paraId="0EC05D3C" w14:textId="77777777" w:rsidR="002841C2" w:rsidRDefault="002841C2" w:rsidP="002841C2">
      <w:r>
        <w:t xml:space="preserve"> -0.033745803, 0.18560192, 0.98204541;</w:t>
      </w:r>
    </w:p>
    <w:p w14:paraId="04C57AF3" w14:textId="77777777" w:rsidR="002841C2" w:rsidRDefault="002841C2" w:rsidP="002841C2">
      <w:r>
        <w:t xml:space="preserve"> -0.098861836, 0.44487825, 0.89011776;</w:t>
      </w:r>
    </w:p>
    <w:p w14:paraId="270A7FF0" w14:textId="77777777" w:rsidR="002841C2" w:rsidRDefault="002841C2" w:rsidP="002841C2">
      <w:r>
        <w:t xml:space="preserve"> -0.32118183, 0.51389092, 0.79546094;</w:t>
      </w:r>
    </w:p>
    <w:p w14:paraId="58DAF4D9" w14:textId="77777777" w:rsidR="002841C2" w:rsidRDefault="002841C2" w:rsidP="002841C2">
      <w:r>
        <w:t xml:space="preserve"> -0.11276831, 0.57995135, 0.80680859;</w:t>
      </w:r>
    </w:p>
    <w:p w14:paraId="62F020CA" w14:textId="77777777" w:rsidR="002841C2" w:rsidRDefault="002841C2" w:rsidP="002841C2">
      <w:r>
        <w:t xml:space="preserve"> 0.27740273, 0.44058082, 0.85377777;</w:t>
      </w:r>
    </w:p>
    <w:p w14:paraId="3126DE2B" w14:textId="77777777" w:rsidR="002841C2" w:rsidRDefault="002841C2" w:rsidP="002841C2">
      <w:r>
        <w:t xml:space="preserve"> 0.098861836, 0.44487825, 0.89011776;</w:t>
      </w:r>
    </w:p>
    <w:p w14:paraId="3B25E9F8" w14:textId="77777777" w:rsidR="002841C2" w:rsidRDefault="002841C2" w:rsidP="002841C2">
      <w:r>
        <w:t xml:space="preserve"> 0.2154585, 0.34804833, 0.91238153;</w:t>
      </w:r>
    </w:p>
    <w:p w14:paraId="388D9A79" w14:textId="77777777" w:rsidR="002841C2" w:rsidRDefault="002841C2" w:rsidP="002841C2">
      <w:r>
        <w:t xml:space="preserve"> 0.083315589, 0.34992546, 0.93306518;</w:t>
      </w:r>
    </w:p>
    <w:p w14:paraId="2B6BE375" w14:textId="77777777" w:rsidR="002841C2" w:rsidRDefault="002841C2" w:rsidP="002841C2">
      <w:r>
        <w:t xml:space="preserve"> 0.13523732, 0.05071399, 0.98951459;</w:t>
      </w:r>
    </w:p>
    <w:p w14:paraId="6501CEA0" w14:textId="77777777" w:rsidR="002841C2" w:rsidRDefault="002841C2" w:rsidP="002841C2">
      <w:r>
        <w:t xml:space="preserve"> -0.14916356, 0.38119578, 0.91238153]</w:t>
      </w:r>
    </w:p>
    <w:p w14:paraId="1160C923" w14:textId="77777777" w:rsidR="002841C2" w:rsidRDefault="002841C2" w:rsidP="002841C2"/>
    <w:p w14:paraId="4911049A" w14:textId="77777777" w:rsidR="002841C2" w:rsidRDefault="002841C2" w:rsidP="002841C2">
      <w:r>
        <w:t>Normal:</w:t>
      </w:r>
    </w:p>
    <w:p w14:paraId="2CEA6D53" w14:textId="77777777" w:rsidR="00040F24" w:rsidRDefault="002841C2">
      <w:r>
        <w:rPr>
          <w:noProof/>
          <w:lang w:eastAsia="zh-CN"/>
        </w:rPr>
        <w:drawing>
          <wp:inline distT="0" distB="0" distL="0" distR="0" wp14:anchorId="6582CBC1" wp14:editId="65CF900A">
            <wp:extent cx="5918200" cy="3949700"/>
            <wp:effectExtent l="0" t="0" r="0" b="12700"/>
            <wp:docPr id="7" name="Picture 7" descr="/Users/houjingye/Desktop/Screen Shot 2017-04-11 at 4.11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oujingye/Desktop/Screen Shot 2017-04-11 at 4.11.4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0D9C7" w14:textId="77777777" w:rsidR="002841C2" w:rsidRDefault="002841C2"/>
    <w:p w14:paraId="5C5F6BDA" w14:textId="77777777" w:rsidR="002841C2" w:rsidRDefault="002841C2"/>
    <w:p w14:paraId="53B96BC0" w14:textId="77777777" w:rsidR="002841C2" w:rsidRDefault="002841C2"/>
    <w:p w14:paraId="0B6791A0" w14:textId="77777777" w:rsidR="002841C2" w:rsidRDefault="002841C2">
      <w:r>
        <w:t>albedo:</w:t>
      </w:r>
    </w:p>
    <w:p w14:paraId="1F4A57AE" w14:textId="77777777" w:rsidR="002841C2" w:rsidRDefault="002841C2">
      <w:r>
        <w:rPr>
          <w:noProof/>
          <w:lang w:eastAsia="zh-CN"/>
        </w:rPr>
        <w:drawing>
          <wp:inline distT="0" distB="0" distL="0" distR="0" wp14:anchorId="66D5C32C" wp14:editId="31AD4C45">
            <wp:extent cx="5461000" cy="3873500"/>
            <wp:effectExtent l="0" t="0" r="0" b="12700"/>
            <wp:docPr id="12" name="Picture 12" descr="/Users/houjingye/Desktop/Screen Shot 2017-04-11 at 4.14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oujingye/Desktop/Screen Shot 2017-04-11 at 4.14.0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7CAA" w14:textId="77777777" w:rsidR="00A2034A" w:rsidRDefault="00A2034A">
      <w:r>
        <w:rPr>
          <w:noProof/>
          <w:lang w:eastAsia="zh-CN"/>
        </w:rPr>
        <w:drawing>
          <wp:inline distT="0" distB="0" distL="0" distR="0" wp14:anchorId="6053D260" wp14:editId="0ABA8884">
            <wp:extent cx="5537835" cy="3924300"/>
            <wp:effectExtent l="0" t="0" r="0" b="12700"/>
            <wp:docPr id="13" name="Picture 13" descr="/Users/houjingye/Desktop/Screen Shot 2017-04-11 at 4.16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oujingye/Desktop/Screen Shot 2017-04-11 at 4.16.0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400E" w14:textId="77777777" w:rsidR="00A2034A" w:rsidRDefault="00A2034A">
      <w:r>
        <w:rPr>
          <w:noProof/>
          <w:lang w:eastAsia="zh-CN"/>
        </w:rPr>
        <w:lastRenderedPageBreak/>
        <w:drawing>
          <wp:inline distT="0" distB="0" distL="0" distR="0" wp14:anchorId="3113E90D" wp14:editId="63E05AEE">
            <wp:extent cx="5423535" cy="4102100"/>
            <wp:effectExtent l="0" t="0" r="12065" b="12700"/>
            <wp:docPr id="14" name="Picture 14" descr="/Users/houjingye/Desktop/Screen Shot 2017-04-11 at 4.15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oujingye/Desktop/Screen Shot 2017-04-11 at 4.15.5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18B3" w14:textId="77777777" w:rsidR="00A2034A" w:rsidRDefault="00A2034A">
      <w:r>
        <w:rPr>
          <w:noProof/>
          <w:lang w:eastAsia="zh-CN"/>
        </w:rPr>
        <w:drawing>
          <wp:inline distT="0" distB="0" distL="0" distR="0" wp14:anchorId="310D5A0B" wp14:editId="68441BF4">
            <wp:extent cx="5423535" cy="4025900"/>
            <wp:effectExtent l="0" t="0" r="12065" b="12700"/>
            <wp:docPr id="15" name="Picture 15" descr="/Users/houjingye/Desktop/Screen Shot 2017-04-11 at 4.16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oujingye/Desktop/Screen Shot 2017-04-11 at 4.16.0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B840A" w14:textId="77777777" w:rsidR="00A2034A" w:rsidRDefault="00A2034A"/>
    <w:p w14:paraId="1A453499" w14:textId="77777777" w:rsidR="00A2034A" w:rsidRDefault="00A2034A"/>
    <w:p w14:paraId="6BFF9790" w14:textId="77777777" w:rsidR="00A2034A" w:rsidRDefault="00A2034A"/>
    <w:p w14:paraId="4766622D" w14:textId="77777777" w:rsidR="00A2034A" w:rsidRDefault="00A2034A">
      <w:proofErr w:type="spellStart"/>
      <w:r>
        <w:lastRenderedPageBreak/>
        <w:t>depthX</w:t>
      </w:r>
      <w:proofErr w:type="spellEnd"/>
      <w:r>
        <w:t>:</w:t>
      </w:r>
    </w:p>
    <w:p w14:paraId="3DD143B8" w14:textId="77777777" w:rsidR="00A2034A" w:rsidRDefault="00A2034A">
      <w:r>
        <w:rPr>
          <w:noProof/>
          <w:lang w:eastAsia="zh-CN"/>
        </w:rPr>
        <w:drawing>
          <wp:inline distT="0" distB="0" distL="0" distR="0" wp14:anchorId="17F1562E" wp14:editId="2083E3D3">
            <wp:extent cx="6248400" cy="4102100"/>
            <wp:effectExtent l="0" t="0" r="0" b="12700"/>
            <wp:docPr id="16" name="Picture 16" descr="/Users/houjingye/Desktop/Screen Shot 2017-04-11 at 4.1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oujingye/Desktop/Screen Shot 2017-04-11 at 4.17.3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FCED9" w14:textId="77777777" w:rsidR="00A2034A" w:rsidRDefault="00A2034A"/>
    <w:p w14:paraId="7F4F2EF9" w14:textId="77777777" w:rsidR="00A2034A" w:rsidRDefault="00A2034A">
      <w:proofErr w:type="spellStart"/>
      <w:r>
        <w:t>depthY</w:t>
      </w:r>
      <w:proofErr w:type="spellEnd"/>
      <w:r>
        <w:t>:</w:t>
      </w:r>
    </w:p>
    <w:p w14:paraId="1BCA05FD" w14:textId="77777777" w:rsidR="00A2034A" w:rsidRDefault="00A2034A">
      <w:r>
        <w:rPr>
          <w:noProof/>
          <w:lang w:eastAsia="zh-CN"/>
        </w:rPr>
        <w:drawing>
          <wp:inline distT="0" distB="0" distL="0" distR="0" wp14:anchorId="7EC7E992" wp14:editId="565870A9">
            <wp:extent cx="6223635" cy="3803015"/>
            <wp:effectExtent l="0" t="0" r="0" b="6985"/>
            <wp:docPr id="17" name="Picture 17" descr="/Users/houjingye/Desktop/Screen Shot 2017-04-11 at 4.18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houjingye/Desktop/Screen Shot 2017-04-11 at 4.18.27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467" cy="380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47462" w14:textId="77777777" w:rsidR="00A2034A" w:rsidRDefault="00A2034A"/>
    <w:p w14:paraId="3301934B" w14:textId="77777777" w:rsidR="00A2034A" w:rsidRDefault="00A2034A">
      <w:r>
        <w:lastRenderedPageBreak/>
        <w:t>depth:</w:t>
      </w:r>
    </w:p>
    <w:p w14:paraId="5E7C66DB" w14:textId="77777777" w:rsidR="00A2034A" w:rsidRDefault="00A2034A">
      <w:r>
        <w:rPr>
          <w:noProof/>
          <w:lang w:eastAsia="zh-CN"/>
        </w:rPr>
        <w:drawing>
          <wp:inline distT="0" distB="0" distL="0" distR="0" wp14:anchorId="19E6EF85" wp14:editId="4B7F78EA">
            <wp:extent cx="6007100" cy="4114800"/>
            <wp:effectExtent l="0" t="0" r="12700" b="0"/>
            <wp:docPr id="19" name="Picture 19" descr="/Users/houjingye/Desktop/Screen Shot 2017-04-11 at 4.1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houjingye/Desktop/Screen Shot 2017-04-11 at 4.18.57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034A"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D61D6A" w14:textId="77777777" w:rsidR="006045CE" w:rsidRDefault="006045CE">
      <w:pPr>
        <w:spacing w:after="0" w:line="240" w:lineRule="auto"/>
      </w:pPr>
      <w:r>
        <w:separator/>
      </w:r>
    </w:p>
  </w:endnote>
  <w:endnote w:type="continuationSeparator" w:id="0">
    <w:p w14:paraId="0A629439" w14:textId="77777777" w:rsidR="006045CE" w:rsidRDefault="006045CE">
      <w:pPr>
        <w:spacing w:after="0" w:line="240" w:lineRule="auto"/>
      </w:pPr>
      <w:r>
        <w:continuationSeparator/>
      </w:r>
    </w:p>
  </w:endnote>
  <w:endnote w:type="continuationNotice" w:id="1">
    <w:p w14:paraId="73BDB5D7" w14:textId="77777777" w:rsidR="006045CE" w:rsidRDefault="006045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FD1D74" w14:textId="77777777" w:rsidR="006045CE" w:rsidRDefault="006045CE">
      <w:pPr>
        <w:spacing w:after="0" w:line="240" w:lineRule="auto"/>
      </w:pPr>
      <w:r>
        <w:separator/>
      </w:r>
    </w:p>
  </w:footnote>
  <w:footnote w:type="continuationSeparator" w:id="0">
    <w:p w14:paraId="30D5E83B" w14:textId="77777777" w:rsidR="006045CE" w:rsidRDefault="006045CE">
      <w:pPr>
        <w:spacing w:after="0" w:line="240" w:lineRule="auto"/>
      </w:pPr>
      <w:r>
        <w:continuationSeparator/>
      </w:r>
    </w:p>
  </w:footnote>
  <w:footnote w:type="continuationNotice" w:id="1">
    <w:p w14:paraId="06AAA1E8" w14:textId="77777777" w:rsidR="006045CE" w:rsidRDefault="006045C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C5E685DC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19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17"/>
  </w:num>
  <w:num w:numId="11">
    <w:abstractNumId w:val="4"/>
  </w:num>
  <w:num w:numId="12">
    <w:abstractNumId w:val="14"/>
  </w:num>
  <w:num w:numId="13">
    <w:abstractNumId w:val="18"/>
  </w:num>
  <w:num w:numId="14">
    <w:abstractNumId w:val="15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0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1C2"/>
    <w:rsid w:val="00040F24"/>
    <w:rsid w:val="00247B79"/>
    <w:rsid w:val="002841C2"/>
    <w:rsid w:val="003166E7"/>
    <w:rsid w:val="003C33D6"/>
    <w:rsid w:val="00497D3F"/>
    <w:rsid w:val="004A6527"/>
    <w:rsid w:val="00547393"/>
    <w:rsid w:val="005556E6"/>
    <w:rsid w:val="006045CE"/>
    <w:rsid w:val="00661CEC"/>
    <w:rsid w:val="007670B7"/>
    <w:rsid w:val="00A2034A"/>
    <w:rsid w:val="00AE151E"/>
    <w:rsid w:val="00D65A09"/>
    <w:rsid w:val="00DE7A1E"/>
    <w:rsid w:val="00E4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364B4B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47B79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Strong">
    <w:name w:val="Strong"/>
    <w:basedOn w:val="DefaultParagraphFont"/>
    <w:uiPriority w:val="10"/>
    <w:qFormat/>
    <w:rPr>
      <w:b/>
      <w:bCs/>
      <w:color w:val="2F5496" w:themeColor="accent5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ListBullet">
    <w:name w:val="List Bullet"/>
    <w:basedOn w:val="Normal"/>
    <w:uiPriority w:val="12"/>
    <w:qFormat/>
    <w:rsid w:val="00247B79"/>
    <w:pPr>
      <w:numPr>
        <w:numId w:val="37"/>
      </w:numPr>
    </w:pPr>
  </w:style>
  <w:style w:type="paragraph" w:styleId="ListNumber">
    <w:name w:val="List Number"/>
    <w:basedOn w:val="Normal"/>
    <w:uiPriority w:val="11"/>
    <w:qFormat/>
    <w:pPr>
      <w:numPr>
        <w:numId w:val="18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semiHidden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B7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B7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247B7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B79"/>
    <w:rPr>
      <w:rFonts w:ascii="Arial" w:hAnsi="Arial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houjingye/Library/Containers/com.microsoft.Word/Data/Library/Caches/1033/TM16382944/Welcome%20to%20Word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0432E-1B1E-B743-B77C-88A174E6D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16</TotalTime>
  <Pages>5</Pages>
  <Words>118</Words>
  <Characters>678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Jingye Hou</dc:creator>
  <cp:keywords/>
  <dc:description/>
  <cp:lastModifiedBy>Jingye Hou</cp:lastModifiedBy>
  <cp:revision>1</cp:revision>
  <dcterms:created xsi:type="dcterms:W3CDTF">2017-04-11T20:12:00Z</dcterms:created>
  <dcterms:modified xsi:type="dcterms:W3CDTF">2017-04-11T20:34:00Z</dcterms:modified>
</cp:coreProperties>
</file>